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07A6B" w14:textId="60715F8D" w:rsidR="001B734B" w:rsidRDefault="001B734B">
      <w:pPr>
        <w:rPr>
          <w:b/>
        </w:rPr>
      </w:pPr>
    </w:p>
    <w:tbl>
      <w:tblPr>
        <w:tblpPr w:leftFromText="141" w:rightFromText="141" w:vertAnchor="text" w:horzAnchor="margin" w:tblpY="11640"/>
        <w:tblW w:w="9072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415"/>
        <w:gridCol w:w="1418"/>
        <w:gridCol w:w="2086"/>
        <w:gridCol w:w="1656"/>
        <w:gridCol w:w="2497"/>
      </w:tblGrid>
      <w:tr w:rsidR="001B734B" w14:paraId="68A32958" w14:textId="77777777" w:rsidTr="001B734B"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137827C8" w14:textId="77777777" w:rsidR="001B734B" w:rsidRDefault="001B734B" w:rsidP="001B734B">
            <w:pPr>
              <w:pStyle w:val="razitko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5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9AE72C" w14:textId="47641400" w:rsidR="001B734B" w:rsidRDefault="00575522" w:rsidP="001B734B">
            <w:pPr>
              <w:pStyle w:val="Obsahtabulky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4D4391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Robot Nisa 600</w:t>
            </w:r>
          </w:p>
        </w:tc>
      </w:tr>
      <w:tr w:rsidR="001B734B" w14:paraId="14C04B9F" w14:textId="77777777" w:rsidTr="001B734B">
        <w:tc>
          <w:tcPr>
            <w:tcW w:w="2833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5676152C" w14:textId="77777777" w:rsidR="001B734B" w:rsidRDefault="001B734B" w:rsidP="001B734B">
            <w:pPr>
              <w:pStyle w:val="Obsahtabulky"/>
            </w:pPr>
            <w:r>
              <w:t>Ledvinková Karolína</w:t>
            </w:r>
          </w:p>
        </w:tc>
        <w:tc>
          <w:tcPr>
            <w:tcW w:w="2086" w:type="dxa"/>
            <w:tcBorders>
              <w:left w:val="single" w:sz="2" w:space="0" w:color="000000"/>
              <w:bottom w:val="single" w:sz="2" w:space="0" w:color="000000"/>
            </w:tcBorders>
          </w:tcPr>
          <w:p w14:paraId="0B170AA9" w14:textId="77777777" w:rsidR="001B734B" w:rsidRDefault="001B734B" w:rsidP="001B734B">
            <w:pPr>
              <w:pStyle w:val="Obsahtabulky"/>
              <w:snapToGrid w:val="0"/>
              <w:jc w:val="center"/>
            </w:pPr>
          </w:p>
        </w:tc>
        <w:tc>
          <w:tcPr>
            <w:tcW w:w="1656" w:type="dxa"/>
            <w:tcBorders>
              <w:left w:val="single" w:sz="2" w:space="0" w:color="000000"/>
              <w:bottom w:val="single" w:sz="2" w:space="0" w:color="000000"/>
            </w:tcBorders>
          </w:tcPr>
          <w:p w14:paraId="0E00A86D" w14:textId="144B6C51" w:rsidR="001B734B" w:rsidRDefault="001B734B" w:rsidP="001B734B">
            <w:pPr>
              <w:pStyle w:val="Obsahtabulky"/>
              <w:jc w:val="center"/>
            </w:pPr>
            <w:r>
              <w:fldChar w:fldCharType="begin"/>
            </w:r>
            <w:r>
              <w:instrText>PAGE</w:instrText>
            </w:r>
            <w:r>
              <w:fldChar w:fldCharType="separate"/>
            </w:r>
            <w:r w:rsidR="00BB1278">
              <w:rPr>
                <w:noProof/>
              </w:rPr>
              <w:t>1</w:t>
            </w:r>
            <w:r>
              <w:fldChar w:fldCharType="end"/>
            </w:r>
            <w:r>
              <w:t>/</w:t>
            </w:r>
            <w:r w:rsidR="00A572D7">
              <w:t>5</w:t>
            </w:r>
          </w:p>
        </w:tc>
        <w:tc>
          <w:tcPr>
            <w:tcW w:w="24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4A0576" w14:textId="77777777" w:rsidR="001B734B" w:rsidRDefault="001B734B" w:rsidP="001B734B">
            <w:pPr>
              <w:pStyle w:val="Obsahtabulky"/>
            </w:pPr>
            <w:r>
              <w:t>Známka:</w:t>
            </w:r>
          </w:p>
        </w:tc>
      </w:tr>
      <w:tr w:rsidR="001B734B" w14:paraId="183CCB2A" w14:textId="77777777" w:rsidTr="001B734B">
        <w:tc>
          <w:tcPr>
            <w:tcW w:w="2833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3021DEBE" w14:textId="7BDF676D" w:rsidR="001B734B" w:rsidRDefault="00575522" w:rsidP="001B734B">
            <w:pPr>
              <w:pStyle w:val="Obsahtabulky"/>
            </w:pPr>
            <w:r>
              <w:t>4</w:t>
            </w:r>
            <w:r w:rsidR="004D4391">
              <w:t>.1</w:t>
            </w:r>
            <w:r>
              <w:t>1</w:t>
            </w:r>
            <w:r w:rsidR="004D4391">
              <w:t>.202</w:t>
            </w:r>
            <w:r>
              <w:t>4</w:t>
            </w:r>
          </w:p>
        </w:tc>
        <w:tc>
          <w:tcPr>
            <w:tcW w:w="2086" w:type="dxa"/>
            <w:tcBorders>
              <w:left w:val="single" w:sz="2" w:space="0" w:color="000000"/>
              <w:bottom w:val="single" w:sz="2" w:space="0" w:color="000000"/>
            </w:tcBorders>
          </w:tcPr>
          <w:p w14:paraId="1E6AD98B" w14:textId="77777777" w:rsidR="001B734B" w:rsidRDefault="001B734B" w:rsidP="001B734B">
            <w:pPr>
              <w:pStyle w:val="Obsahtabulky"/>
            </w:pPr>
            <w:r>
              <w:t>Datum odevzdání:</w:t>
            </w:r>
          </w:p>
        </w:tc>
        <w:tc>
          <w:tcPr>
            <w:tcW w:w="1656" w:type="dxa"/>
            <w:tcBorders>
              <w:left w:val="single" w:sz="2" w:space="0" w:color="000000"/>
              <w:bottom w:val="single" w:sz="2" w:space="0" w:color="000000"/>
            </w:tcBorders>
          </w:tcPr>
          <w:p w14:paraId="04287E05" w14:textId="45F3EE51" w:rsidR="001B734B" w:rsidRDefault="00575522" w:rsidP="001B734B">
            <w:pPr>
              <w:pStyle w:val="Obsahtabulky"/>
              <w:jc w:val="center"/>
            </w:pPr>
            <w:r>
              <w:t>2</w:t>
            </w:r>
            <w:r w:rsidR="00A572D7">
              <w:t>5</w:t>
            </w:r>
            <w:r w:rsidR="004D4391">
              <w:t>.1.2024</w:t>
            </w:r>
          </w:p>
        </w:tc>
        <w:tc>
          <w:tcPr>
            <w:tcW w:w="24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773519" w14:textId="77777777" w:rsidR="001B734B" w:rsidRDefault="001B734B" w:rsidP="001B734B">
            <w:pPr>
              <w:pStyle w:val="Obsahtabulky"/>
            </w:pPr>
            <w:r>
              <w:t>Odevzdáno:</w:t>
            </w:r>
          </w:p>
        </w:tc>
      </w:tr>
    </w:tbl>
    <w:p w14:paraId="5F706BD4" w14:textId="77777777" w:rsidR="001B734B" w:rsidRDefault="001B734B" w:rsidP="001B734B">
      <w:pPr>
        <w:pStyle w:val="Titul"/>
        <w:rPr>
          <w:sz w:val="32"/>
          <w:szCs w:val="32"/>
        </w:rPr>
      </w:pPr>
      <w:r>
        <w:t>Dílenská praxe</w:t>
      </w:r>
    </w:p>
    <w:p w14:paraId="1A3F792D" w14:textId="77777777" w:rsidR="00575522" w:rsidRDefault="00575522">
      <w:pPr>
        <w:pStyle w:val="definice"/>
        <w:rPr>
          <w:noProof/>
        </w:rPr>
      </w:pPr>
    </w:p>
    <w:p w14:paraId="571BC63D" w14:textId="3FC5293C" w:rsidR="00575522" w:rsidRDefault="00000000" w:rsidP="00575522">
      <w:pPr>
        <w:pStyle w:val="definice"/>
      </w:pPr>
      <w:r>
        <w:t>Zadání:</w:t>
      </w:r>
    </w:p>
    <w:p w14:paraId="44490B93" w14:textId="0D297A94" w:rsidR="00575522" w:rsidRDefault="00575522" w:rsidP="009B45FB">
      <w:pPr>
        <w:pStyle w:val="Zkladntextodsazen"/>
      </w:pPr>
      <w:r>
        <w:t xml:space="preserve">Zpracujte program v programovacím jazyce C ovládající robotickou ruku tak, aby obsahoval nejméně tyto funkce: </w:t>
      </w:r>
    </w:p>
    <w:p w14:paraId="62616A8C" w14:textId="77777777" w:rsidR="00575522" w:rsidRDefault="00575522" w:rsidP="009B45FB">
      <w:pPr>
        <w:pStyle w:val="Zkladntextodsazen"/>
      </w:pPr>
      <w:r>
        <w:t xml:space="preserve">1) ovládání pohybu jednotlivých pohybových os robota pomocí zvolených kláves klávesnice počítače </w:t>
      </w:r>
    </w:p>
    <w:p w14:paraId="40E6464E" w14:textId="0636F018" w:rsidR="00575522" w:rsidRDefault="00575522" w:rsidP="009B45FB">
      <w:pPr>
        <w:pStyle w:val="Zkladntextodsazen"/>
      </w:pPr>
      <w:r>
        <w:t xml:space="preserve">2) hlídání mezních poloh pohybu robota (a to jak s využitím HW senzorů, tak i SW) </w:t>
      </w:r>
    </w:p>
    <w:p w14:paraId="46EF13CA" w14:textId="09616D12" w:rsidR="00575522" w:rsidRDefault="00575522" w:rsidP="009B45FB">
      <w:pPr>
        <w:pStyle w:val="Zkladntextodsazen"/>
      </w:pPr>
      <w:r>
        <w:t xml:space="preserve">3) sledování chybových stavů </w:t>
      </w:r>
    </w:p>
    <w:p w14:paraId="526676C9" w14:textId="12F74E3B" w:rsidR="00575522" w:rsidRDefault="00575522" w:rsidP="009B45FB">
      <w:pPr>
        <w:pStyle w:val="Zkladntextodsazen"/>
      </w:pPr>
      <w:r>
        <w:t>4) vhodná indikace stavu a polohy robotické ruky na monitoru počítače</w:t>
      </w:r>
    </w:p>
    <w:p w14:paraId="2559C3BB" w14:textId="2D383024" w:rsidR="00BA3D34" w:rsidRDefault="00BA3D34">
      <w:pPr>
        <w:pStyle w:val="Zkladntextodsazen"/>
      </w:pPr>
    </w:p>
    <w:p w14:paraId="17C037D8" w14:textId="77777777" w:rsidR="00736C00" w:rsidRDefault="00736C00" w:rsidP="00736C00">
      <w:pPr>
        <w:pStyle w:val="definice"/>
      </w:pPr>
      <w:r>
        <w:t>Schéma zapojení (situační schéma):</w:t>
      </w:r>
    </w:p>
    <w:p w14:paraId="1CE55A41" w14:textId="0B5036EB" w:rsidR="00BA3D34" w:rsidRDefault="00575522" w:rsidP="00736C00">
      <w:pPr>
        <w:pStyle w:val="Zkladntextodsazen"/>
        <w:ind w:left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CAF211F" wp14:editId="613E2674">
            <wp:simplePos x="0" y="0"/>
            <wp:positionH relativeFrom="column">
              <wp:posOffset>173355</wp:posOffset>
            </wp:positionH>
            <wp:positionV relativeFrom="paragraph">
              <wp:posOffset>116205</wp:posOffset>
            </wp:positionV>
            <wp:extent cx="4727609" cy="6007100"/>
            <wp:effectExtent l="0" t="0" r="0" b="0"/>
            <wp:wrapNone/>
            <wp:docPr id="28205295" name="Obrázek 1" descr="Obsah obrázku text, černobílá, rukopis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5295" name="Obrázek 1" descr="Obsah obrázku text, černobílá, rukopis, diagram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2" r="3880" b="6588"/>
                    <a:stretch/>
                  </pic:blipFill>
                  <pic:spPr bwMode="auto">
                    <a:xfrm>
                      <a:off x="0" y="0"/>
                      <a:ext cx="4727609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81D48" w14:textId="6108DF8E" w:rsidR="00BA3D34" w:rsidRDefault="00BA3D34">
      <w:pPr>
        <w:pStyle w:val="Zkladntextodsazen"/>
      </w:pPr>
    </w:p>
    <w:p w14:paraId="44F0F1C3" w14:textId="55259F06" w:rsidR="00BA3D34" w:rsidRDefault="00BA3D34">
      <w:pPr>
        <w:pStyle w:val="Zkladntextodsazen"/>
      </w:pPr>
    </w:p>
    <w:p w14:paraId="0880BB8B" w14:textId="77777777" w:rsidR="00BA3D34" w:rsidRDefault="00BA3D34">
      <w:pPr>
        <w:pStyle w:val="Zkladntextodsazen"/>
      </w:pPr>
    </w:p>
    <w:p w14:paraId="44DA7FC9" w14:textId="77777777" w:rsidR="00E52807" w:rsidRDefault="00E52807">
      <w:pPr>
        <w:pStyle w:val="definice"/>
      </w:pPr>
    </w:p>
    <w:p w14:paraId="79EDA3F9" w14:textId="77777777" w:rsidR="00E52807" w:rsidRDefault="00E52807">
      <w:pPr>
        <w:pStyle w:val="definice"/>
      </w:pPr>
    </w:p>
    <w:p w14:paraId="3B031521" w14:textId="77777777" w:rsidR="00E52807" w:rsidRDefault="00E52807">
      <w:pPr>
        <w:pStyle w:val="definice"/>
      </w:pPr>
    </w:p>
    <w:p w14:paraId="5B13B9CD" w14:textId="77777777" w:rsidR="00E52807" w:rsidRDefault="00E52807">
      <w:pPr>
        <w:pStyle w:val="definice"/>
      </w:pPr>
    </w:p>
    <w:p w14:paraId="0A11CEFA" w14:textId="77777777" w:rsidR="00E52807" w:rsidRDefault="00E52807">
      <w:pPr>
        <w:pStyle w:val="definice"/>
      </w:pPr>
    </w:p>
    <w:p w14:paraId="30D1706D" w14:textId="77777777" w:rsidR="00E52807" w:rsidRDefault="00E52807">
      <w:pPr>
        <w:pStyle w:val="definice"/>
      </w:pPr>
    </w:p>
    <w:p w14:paraId="4A37E6DF" w14:textId="77777777" w:rsidR="00E52807" w:rsidRDefault="00E52807">
      <w:pPr>
        <w:pStyle w:val="definice"/>
      </w:pPr>
    </w:p>
    <w:p w14:paraId="007D6793" w14:textId="77777777" w:rsidR="00E52807" w:rsidRDefault="00E52807">
      <w:pPr>
        <w:pStyle w:val="definice"/>
      </w:pPr>
    </w:p>
    <w:p w14:paraId="6EDD7AED" w14:textId="77777777" w:rsidR="00E52807" w:rsidRDefault="00E52807">
      <w:pPr>
        <w:pStyle w:val="definice"/>
      </w:pPr>
    </w:p>
    <w:p w14:paraId="42A64C8C" w14:textId="77777777" w:rsidR="00E52807" w:rsidRDefault="00E52807">
      <w:pPr>
        <w:pStyle w:val="definice"/>
      </w:pPr>
    </w:p>
    <w:p w14:paraId="4A2CF97C" w14:textId="77777777" w:rsidR="00E52807" w:rsidRDefault="00E52807">
      <w:pPr>
        <w:pStyle w:val="definice"/>
      </w:pPr>
    </w:p>
    <w:p w14:paraId="57DBBB0F" w14:textId="77777777" w:rsidR="00E52807" w:rsidRDefault="00E52807">
      <w:pPr>
        <w:pStyle w:val="definice"/>
      </w:pPr>
    </w:p>
    <w:p w14:paraId="1BD1CB9D" w14:textId="77777777" w:rsidR="00CF46AE" w:rsidRDefault="00CF46AE">
      <w:pPr>
        <w:pStyle w:val="definice"/>
      </w:pPr>
    </w:p>
    <w:p w14:paraId="0B4E3C4B" w14:textId="77777777" w:rsidR="00CF46AE" w:rsidRDefault="00CF46AE">
      <w:pPr>
        <w:pStyle w:val="definice"/>
      </w:pPr>
    </w:p>
    <w:p w14:paraId="69DFF819" w14:textId="77777777" w:rsidR="00CF46AE" w:rsidRDefault="00CF46AE">
      <w:pPr>
        <w:pStyle w:val="definice"/>
      </w:pPr>
    </w:p>
    <w:p w14:paraId="6C260378" w14:textId="77777777" w:rsidR="00CF46AE" w:rsidRDefault="00CF46AE">
      <w:pPr>
        <w:pStyle w:val="definice"/>
        <w:sectPr w:rsidR="00CF46AE" w:rsidSect="00FC13A9">
          <w:headerReference w:type="default" r:id="rId8"/>
          <w:footerReference w:type="default" r:id="rId9"/>
          <w:headerReference w:type="first" r:id="rId10"/>
          <w:pgSz w:w="11906" w:h="16838"/>
          <w:pgMar w:top="1417" w:right="1417" w:bottom="1982" w:left="1417" w:header="708" w:footer="1417" w:gutter="0"/>
          <w:cols w:space="708"/>
          <w:formProt w:val="0"/>
          <w:titlePg/>
          <w:docGrid w:linePitch="360"/>
        </w:sectPr>
      </w:pPr>
    </w:p>
    <w:p w14:paraId="59A0FA10" w14:textId="0FA61507" w:rsidR="00575522" w:rsidRDefault="00575522" w:rsidP="00575522">
      <w:pPr>
        <w:pStyle w:val="definice"/>
        <w:spacing w:line="360" w:lineRule="auto"/>
        <w:ind w:left="284"/>
        <w:rPr>
          <w:b w:val="0"/>
          <w:bCs/>
        </w:rPr>
      </w:pPr>
      <w:r>
        <w:rPr>
          <w:b w:val="0"/>
          <w:bCs/>
        </w:rPr>
        <w:lastRenderedPageBreak/>
        <w:t>Zapojení portů:</w:t>
      </w:r>
    </w:p>
    <w:p w14:paraId="5549D362" w14:textId="5FE71F6D" w:rsidR="00575522" w:rsidRPr="00575522" w:rsidRDefault="00575522" w:rsidP="00575522">
      <w:pPr>
        <w:pStyle w:val="definice"/>
        <w:ind w:left="284"/>
        <w:rPr>
          <w:b w:val="0"/>
          <w:bCs/>
        </w:rPr>
      </w:pPr>
      <w:r w:rsidRPr="00575522">
        <w:rPr>
          <w:b w:val="0"/>
          <w:bCs/>
        </w:rPr>
        <w:t xml:space="preserve">Port </w:t>
      </w:r>
      <w:proofErr w:type="gramStart"/>
      <w:r w:rsidRPr="00575522">
        <w:rPr>
          <w:b w:val="0"/>
          <w:bCs/>
        </w:rPr>
        <w:t>P3 - IN</w:t>
      </w:r>
      <w:proofErr w:type="gramEnd"/>
    </w:p>
    <w:p w14:paraId="0C3F37B6" w14:textId="77777777" w:rsidR="00575522" w:rsidRPr="00575522" w:rsidRDefault="00575522" w:rsidP="00575522">
      <w:pPr>
        <w:pStyle w:val="definice"/>
        <w:ind w:left="284"/>
        <w:rPr>
          <w:b w:val="0"/>
          <w:bCs/>
        </w:rPr>
      </w:pPr>
      <w:r w:rsidRPr="00575522">
        <w:rPr>
          <w:b w:val="0"/>
          <w:bCs/>
        </w:rPr>
        <w:t>0 bit: základna</w:t>
      </w:r>
    </w:p>
    <w:p w14:paraId="7049042D" w14:textId="77777777" w:rsidR="00575522" w:rsidRPr="00575522" w:rsidRDefault="00575522" w:rsidP="00575522">
      <w:pPr>
        <w:pStyle w:val="definice"/>
        <w:ind w:left="284"/>
        <w:rPr>
          <w:b w:val="0"/>
          <w:bCs/>
        </w:rPr>
      </w:pPr>
      <w:r w:rsidRPr="00575522">
        <w:rPr>
          <w:b w:val="0"/>
          <w:bCs/>
        </w:rPr>
        <w:t>1 bit: hlavní rameno</w:t>
      </w:r>
    </w:p>
    <w:p w14:paraId="3C3221FE" w14:textId="77777777" w:rsidR="00575522" w:rsidRPr="00575522" w:rsidRDefault="00575522" w:rsidP="00575522">
      <w:pPr>
        <w:pStyle w:val="definice"/>
        <w:ind w:left="284"/>
        <w:rPr>
          <w:b w:val="0"/>
          <w:bCs/>
        </w:rPr>
      </w:pPr>
      <w:r w:rsidRPr="00575522">
        <w:rPr>
          <w:b w:val="0"/>
          <w:bCs/>
        </w:rPr>
        <w:t>2 bit: rameno chapadla</w:t>
      </w:r>
    </w:p>
    <w:p w14:paraId="6A4ED9A0" w14:textId="67A18F17" w:rsidR="00575522" w:rsidRPr="00575522" w:rsidRDefault="00575522" w:rsidP="00575522">
      <w:pPr>
        <w:pStyle w:val="definice"/>
        <w:ind w:left="284"/>
        <w:rPr>
          <w:b w:val="0"/>
          <w:bCs/>
        </w:rPr>
      </w:pPr>
      <w:r w:rsidRPr="00575522">
        <w:rPr>
          <w:b w:val="0"/>
          <w:bCs/>
        </w:rPr>
        <w:t>3 bit: chapadlo</w:t>
      </w:r>
    </w:p>
    <w:p w14:paraId="6DFFAC7C" w14:textId="1EE296B2" w:rsidR="00575522" w:rsidRPr="00575522" w:rsidRDefault="00575522" w:rsidP="00575522">
      <w:pPr>
        <w:pStyle w:val="definice"/>
        <w:ind w:left="284"/>
        <w:rPr>
          <w:b w:val="0"/>
          <w:bCs/>
        </w:rPr>
      </w:pPr>
    </w:p>
    <w:p w14:paraId="0488F754" w14:textId="77777777" w:rsidR="00575522" w:rsidRPr="00575522" w:rsidRDefault="00575522" w:rsidP="00575522">
      <w:pPr>
        <w:pStyle w:val="definice"/>
        <w:ind w:left="284"/>
        <w:rPr>
          <w:b w:val="0"/>
          <w:bCs/>
        </w:rPr>
      </w:pPr>
    </w:p>
    <w:p w14:paraId="158502BF" w14:textId="74A4AEA8" w:rsidR="00575522" w:rsidRPr="00575522" w:rsidRDefault="00575522" w:rsidP="00575522">
      <w:pPr>
        <w:pStyle w:val="definice"/>
        <w:ind w:left="284"/>
        <w:rPr>
          <w:b w:val="0"/>
          <w:bCs/>
        </w:rPr>
      </w:pPr>
      <w:r w:rsidRPr="00575522">
        <w:rPr>
          <w:b w:val="0"/>
          <w:bCs/>
        </w:rPr>
        <w:t xml:space="preserve">Port </w:t>
      </w:r>
      <w:proofErr w:type="gramStart"/>
      <w:r w:rsidRPr="00575522">
        <w:rPr>
          <w:b w:val="0"/>
          <w:bCs/>
        </w:rPr>
        <w:t>P2 - OUT</w:t>
      </w:r>
      <w:proofErr w:type="gramEnd"/>
    </w:p>
    <w:p w14:paraId="2AC719D4" w14:textId="77777777" w:rsidR="00575522" w:rsidRPr="00575522" w:rsidRDefault="00575522" w:rsidP="00575522">
      <w:pPr>
        <w:pStyle w:val="definice"/>
        <w:ind w:left="284"/>
        <w:rPr>
          <w:b w:val="0"/>
          <w:bCs/>
        </w:rPr>
      </w:pPr>
      <w:r w:rsidRPr="00575522">
        <w:rPr>
          <w:b w:val="0"/>
          <w:bCs/>
        </w:rPr>
        <w:t>0 bit: takt</w:t>
      </w:r>
    </w:p>
    <w:p w14:paraId="33369596" w14:textId="16736E20" w:rsidR="00575522" w:rsidRPr="00575522" w:rsidRDefault="00575522" w:rsidP="00575522">
      <w:pPr>
        <w:pStyle w:val="definice"/>
        <w:ind w:left="284"/>
        <w:rPr>
          <w:b w:val="0"/>
          <w:bCs/>
        </w:rPr>
      </w:pPr>
      <w:r w:rsidRPr="00575522">
        <w:rPr>
          <w:b w:val="0"/>
          <w:bCs/>
        </w:rPr>
        <w:t>1 bit: směr otáčení</w:t>
      </w:r>
    </w:p>
    <w:p w14:paraId="50155E7A" w14:textId="02454A2C" w:rsidR="00575522" w:rsidRPr="00575522" w:rsidRDefault="00575522" w:rsidP="00575522">
      <w:pPr>
        <w:pStyle w:val="definice"/>
        <w:ind w:left="284"/>
        <w:rPr>
          <w:b w:val="0"/>
          <w:bCs/>
        </w:rPr>
      </w:pPr>
      <w:r w:rsidRPr="00575522">
        <w:rPr>
          <w:b w:val="0"/>
          <w:bCs/>
        </w:rPr>
        <w:t>2 bit: základna</w:t>
      </w:r>
    </w:p>
    <w:p w14:paraId="5ED656FE" w14:textId="4EBFF848" w:rsidR="00575522" w:rsidRPr="00575522" w:rsidRDefault="00575522" w:rsidP="00575522">
      <w:pPr>
        <w:pStyle w:val="definice"/>
        <w:ind w:left="284"/>
        <w:rPr>
          <w:b w:val="0"/>
          <w:bCs/>
        </w:rPr>
      </w:pPr>
      <w:r w:rsidRPr="00575522">
        <w:rPr>
          <w:b w:val="0"/>
          <w:bCs/>
        </w:rPr>
        <w:t>3 bit: hlavní rameno</w:t>
      </w:r>
    </w:p>
    <w:p w14:paraId="5FD444F5" w14:textId="77777777" w:rsidR="00575522" w:rsidRPr="00575522" w:rsidRDefault="00575522" w:rsidP="00575522">
      <w:pPr>
        <w:pStyle w:val="definice"/>
        <w:ind w:left="284"/>
        <w:rPr>
          <w:b w:val="0"/>
          <w:bCs/>
        </w:rPr>
      </w:pPr>
      <w:r w:rsidRPr="00575522">
        <w:rPr>
          <w:b w:val="0"/>
          <w:bCs/>
        </w:rPr>
        <w:t>4 bit: rameno chapadla</w:t>
      </w:r>
    </w:p>
    <w:p w14:paraId="68AAA41B" w14:textId="6D66606A" w:rsidR="00575522" w:rsidRDefault="00575522" w:rsidP="00575522">
      <w:pPr>
        <w:pStyle w:val="definice"/>
        <w:ind w:left="284"/>
        <w:rPr>
          <w:b w:val="0"/>
          <w:bCs/>
        </w:rPr>
      </w:pPr>
      <w:r w:rsidRPr="00575522">
        <w:rPr>
          <w:b w:val="0"/>
          <w:bCs/>
        </w:rPr>
        <w:t xml:space="preserve">5 bit: chapadlo  </w:t>
      </w:r>
    </w:p>
    <w:p w14:paraId="0E54F9DF" w14:textId="18012409" w:rsidR="00575522" w:rsidRDefault="00575522" w:rsidP="00575522">
      <w:pPr>
        <w:pStyle w:val="definice"/>
        <w:rPr>
          <w:b w:val="0"/>
          <w:bCs/>
        </w:rPr>
      </w:pPr>
    </w:p>
    <w:p w14:paraId="17960BF0" w14:textId="77777777" w:rsidR="00575522" w:rsidRDefault="00575522" w:rsidP="00575522">
      <w:pPr>
        <w:pStyle w:val="definice"/>
        <w:rPr>
          <w:b w:val="0"/>
          <w:bCs/>
        </w:rPr>
      </w:pPr>
    </w:p>
    <w:p w14:paraId="16A1965D" w14:textId="6D029835" w:rsidR="0046693F" w:rsidRDefault="00000000" w:rsidP="00575522">
      <w:pPr>
        <w:pStyle w:val="definice"/>
      </w:pPr>
      <w:r w:rsidRPr="00575522">
        <w:t>Vývojový diagram:</w:t>
      </w:r>
    </w:p>
    <w:p w14:paraId="442A91E9" w14:textId="77777777" w:rsidR="00575522" w:rsidRPr="00575522" w:rsidRDefault="00575522" w:rsidP="00575522">
      <w:pPr>
        <w:pStyle w:val="definice"/>
      </w:pPr>
    </w:p>
    <w:p w14:paraId="2FEDB915" w14:textId="5EA7C57B" w:rsidR="00BA3D34" w:rsidRPr="00575522" w:rsidRDefault="00575522">
      <w:pPr>
        <w:pStyle w:val="definice"/>
        <w:rPr>
          <w:b w:val="0"/>
          <w:bCs/>
        </w:rPr>
      </w:pPr>
      <w:r w:rsidRPr="00575522">
        <w:rPr>
          <w:b w:val="0"/>
          <w:bCs/>
        </w:rPr>
        <w:t xml:space="preserve">      </w:t>
      </w:r>
      <w:proofErr w:type="spellStart"/>
      <w:r w:rsidRPr="00575522">
        <w:rPr>
          <w:b w:val="0"/>
          <w:bCs/>
        </w:rPr>
        <w:t>Main</w:t>
      </w:r>
      <w:proofErr w:type="spellEnd"/>
      <w:r w:rsidRPr="00575522">
        <w:rPr>
          <w:b w:val="0"/>
          <w:bCs/>
        </w:rPr>
        <w:t>:</w:t>
      </w:r>
    </w:p>
    <w:p w14:paraId="78856276" w14:textId="56B4E795" w:rsidR="00BA3D34" w:rsidRDefault="00BA3D34">
      <w:pPr>
        <w:pStyle w:val="definice"/>
      </w:pPr>
    </w:p>
    <w:p w14:paraId="3CD856FA" w14:textId="75251392" w:rsidR="00BA3D34" w:rsidRDefault="00575522">
      <w:pPr>
        <w:pStyle w:val="definice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3D42F2D" wp14:editId="5DEF34BD">
            <wp:simplePos x="0" y="0"/>
            <wp:positionH relativeFrom="column">
              <wp:posOffset>1905</wp:posOffset>
            </wp:positionH>
            <wp:positionV relativeFrom="paragraph">
              <wp:posOffset>64135</wp:posOffset>
            </wp:positionV>
            <wp:extent cx="5760720" cy="4142105"/>
            <wp:effectExtent l="0" t="0" r="0" b="0"/>
            <wp:wrapNone/>
            <wp:docPr id="1350121104" name="Obrázek 2" descr="Obsah obrázku snímek obrazovky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21104" name="Obrázek 2" descr="Obsah obrázku snímek obrazovky, diagram&#10;&#10;Popis byl vytvořen automaticky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DE58B" w14:textId="77777777" w:rsidR="00BA3D34" w:rsidRDefault="00BA3D34">
      <w:pPr>
        <w:pStyle w:val="definice"/>
      </w:pPr>
    </w:p>
    <w:p w14:paraId="008AAC7B" w14:textId="77777777" w:rsidR="00BA3D34" w:rsidRDefault="00BA3D34">
      <w:pPr>
        <w:pStyle w:val="definice"/>
      </w:pPr>
    </w:p>
    <w:p w14:paraId="1B3DB911" w14:textId="504D5632" w:rsidR="00BA3D34" w:rsidRDefault="00BA3D34">
      <w:pPr>
        <w:pStyle w:val="definice"/>
      </w:pPr>
      <w:r>
        <w:br w:type="page"/>
      </w:r>
    </w:p>
    <w:p w14:paraId="10DADE9F" w14:textId="0902C9D0" w:rsidR="00736C00" w:rsidRPr="00575522" w:rsidRDefault="00575522" w:rsidP="00575522">
      <w:pPr>
        <w:pStyle w:val="definice"/>
        <w:ind w:left="284"/>
        <w:rPr>
          <w:b w:val="0"/>
          <w:bCs/>
        </w:rPr>
      </w:pPr>
      <w:r w:rsidRPr="00575522">
        <w:rPr>
          <w:b w:val="0"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7CFC94C" wp14:editId="1EB6E09B">
            <wp:simplePos x="0" y="0"/>
            <wp:positionH relativeFrom="column">
              <wp:posOffset>213360</wp:posOffset>
            </wp:positionH>
            <wp:positionV relativeFrom="paragraph">
              <wp:posOffset>523240</wp:posOffset>
            </wp:positionV>
            <wp:extent cx="5153025" cy="7258050"/>
            <wp:effectExtent l="0" t="0" r="9525" b="0"/>
            <wp:wrapNone/>
            <wp:docPr id="2009339890" name="Obrázek 3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39890" name="Obrázek 3" descr="Obsah obrázku text, snímek obrazovky, Písmo, design&#10;&#10;Popis byl vytvořen automaticky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5522">
        <w:rPr>
          <w:b w:val="0"/>
          <w:bCs/>
        </w:rPr>
        <w:t>zapnutí motoru:</w:t>
      </w:r>
      <w:r w:rsidR="00736C00" w:rsidRPr="00575522">
        <w:rPr>
          <w:b w:val="0"/>
          <w:bCs/>
        </w:rPr>
        <w:br w:type="page"/>
      </w:r>
    </w:p>
    <w:p w14:paraId="623C9CE4" w14:textId="69522ED0" w:rsidR="0046693F" w:rsidRDefault="00000000">
      <w:pPr>
        <w:pStyle w:val="definice"/>
      </w:pPr>
      <w:r>
        <w:lastRenderedPageBreak/>
        <w:t>Postup (principy řešení):</w:t>
      </w:r>
    </w:p>
    <w:p w14:paraId="04A6D3C2" w14:textId="7E35E10A" w:rsidR="007C3734" w:rsidRDefault="00DB4B50" w:rsidP="00575522">
      <w:pPr>
        <w:pStyle w:val="Zkladntextodsazen"/>
      </w:pPr>
      <w:r>
        <w:t xml:space="preserve">Nejdříve </w:t>
      </w:r>
      <w:r w:rsidR="00575522">
        <w:t xml:space="preserve">si prostudujeme schéma robota a rozmyslíme si jeho zapojení portů </w:t>
      </w:r>
      <w:r w:rsidR="00A13C4E">
        <w:t>a </w:t>
      </w:r>
      <w:r w:rsidR="00575522">
        <w:t>jednotlivých bitů.</w:t>
      </w:r>
      <w:r w:rsidR="00A13C4E">
        <w:t xml:space="preserve"> K</w:t>
      </w:r>
      <w:r w:rsidR="00A13C4E" w:rsidRPr="00A13C4E">
        <w:t>ombinace vstupních a výstupních p</w:t>
      </w:r>
      <w:r w:rsidR="00A77B03">
        <w:t xml:space="preserve">inů </w:t>
      </w:r>
      <w:r w:rsidR="00A13C4E" w:rsidRPr="00A13C4E">
        <w:t>u</w:t>
      </w:r>
      <w:r w:rsidR="00A77B03">
        <w:t xml:space="preserve">lehčuje </w:t>
      </w:r>
      <w:r w:rsidR="00A13C4E" w:rsidRPr="00A13C4E">
        <w:t xml:space="preserve">řízení a monitorování pohybů jednotlivých částí robotického ramene. </w:t>
      </w:r>
      <w:r w:rsidR="00575522">
        <w:t xml:space="preserve"> Dále si vytvoříme 2 </w:t>
      </w:r>
      <w:r w:rsidR="00A77B03">
        <w:t>funkce</w:t>
      </w:r>
      <w:r w:rsidR="00575522">
        <w:t xml:space="preserve"> pro nahození a shození bitu. Také si vytvoříme </w:t>
      </w:r>
      <w:r w:rsidR="00A77B03">
        <w:t>funkce</w:t>
      </w:r>
      <w:r w:rsidR="00575522">
        <w:t xml:space="preserve"> pro detekci </w:t>
      </w:r>
      <w:r w:rsidR="008D07F3">
        <w:t>závory, krok otáčení, nastavení výchozí polohy</w:t>
      </w:r>
      <w:r w:rsidR="00A77B03">
        <w:t xml:space="preserve"> a</w:t>
      </w:r>
      <w:r w:rsidR="008D07F3">
        <w:t xml:space="preserve"> nastavení </w:t>
      </w:r>
      <w:r w:rsidR="00A13C4E">
        <w:t>motoru.</w:t>
      </w:r>
      <w:r w:rsidR="008D07F3">
        <w:t xml:space="preserve"> </w:t>
      </w:r>
    </w:p>
    <w:p w14:paraId="2AD36769" w14:textId="77777777" w:rsidR="00DB4B50" w:rsidRDefault="00DB4B50">
      <w:pPr>
        <w:pStyle w:val="Zkladntextodsazen"/>
      </w:pPr>
    </w:p>
    <w:p w14:paraId="1060ADE5" w14:textId="77777777" w:rsidR="0046693F" w:rsidRDefault="00000000">
      <w:pPr>
        <w:pStyle w:val="definice"/>
      </w:pPr>
      <w:r>
        <w:t>Komentář k programu:</w:t>
      </w:r>
    </w:p>
    <w:p w14:paraId="659D6594" w14:textId="7007572B" w:rsidR="00C13FBA" w:rsidRDefault="00144F91" w:rsidP="00144F91">
      <w:pPr>
        <w:pStyle w:val="definice"/>
        <w:ind w:left="284"/>
        <w:rPr>
          <w:rFonts w:eastAsia="unifont"/>
          <w:b w:val="0"/>
          <w:bCs/>
        </w:rPr>
      </w:pPr>
      <w:r w:rsidRPr="00000329">
        <w:rPr>
          <w:rFonts w:eastAsia="unifont"/>
          <w:b w:val="0"/>
          <w:bCs/>
        </w:rPr>
        <w:t>T</w:t>
      </w:r>
      <w:r w:rsidR="002E01E2" w:rsidRPr="00000329">
        <w:rPr>
          <w:rFonts w:eastAsia="unifont"/>
          <w:b w:val="0"/>
          <w:bCs/>
        </w:rPr>
        <w:t>at</w:t>
      </w:r>
      <w:r w:rsidR="002E01E2" w:rsidRPr="00144F91">
        <w:rPr>
          <w:rFonts w:eastAsia="unifont"/>
          <w:b w:val="0"/>
          <w:bCs/>
        </w:rPr>
        <w:t xml:space="preserve">o funkce nastavuje robota do výchozí pozice. </w:t>
      </w:r>
      <w:r w:rsidRPr="00144F91">
        <w:rPr>
          <w:rFonts w:eastAsia="unifont"/>
          <w:b w:val="0"/>
          <w:bCs/>
        </w:rPr>
        <w:t xml:space="preserve">Nejdříve si zapneme motor. Dále se vykonává cyklus </w:t>
      </w:r>
      <w:proofErr w:type="spellStart"/>
      <w:r w:rsidRPr="00144F91">
        <w:rPr>
          <w:rFonts w:eastAsia="unifont"/>
          <w:b w:val="0"/>
          <w:bCs/>
        </w:rPr>
        <w:t>while</w:t>
      </w:r>
      <w:proofErr w:type="spellEnd"/>
      <w:r w:rsidRPr="00144F91">
        <w:rPr>
          <w:rFonts w:eastAsia="unifont"/>
          <w:b w:val="0"/>
          <w:bCs/>
        </w:rPr>
        <w:t xml:space="preserve">, dokud není přerušena závora. Pokud se závora </w:t>
      </w:r>
      <w:proofErr w:type="gramStart"/>
      <w:r w:rsidRPr="00144F91">
        <w:rPr>
          <w:rFonts w:eastAsia="unifont"/>
          <w:b w:val="0"/>
          <w:bCs/>
        </w:rPr>
        <w:t>přeruší</w:t>
      </w:r>
      <w:proofErr w:type="gramEnd"/>
      <w:r w:rsidRPr="00144F91">
        <w:rPr>
          <w:rFonts w:eastAsia="unifont"/>
          <w:b w:val="0"/>
          <w:bCs/>
        </w:rPr>
        <w:t>, motor se zastav a provede se totéž pro další. Celá funkce se vykonává do doby, než je robot ve výchozí pozici.</w:t>
      </w:r>
    </w:p>
    <w:p w14:paraId="477B7870" w14:textId="77777777" w:rsidR="00000329" w:rsidRPr="00144F91" w:rsidRDefault="00000329" w:rsidP="00144F91">
      <w:pPr>
        <w:pStyle w:val="definice"/>
        <w:ind w:left="284"/>
        <w:rPr>
          <w:rFonts w:eastAsia="unifont"/>
          <w:b w:val="0"/>
          <w:bCs/>
          <w:sz w:val="20"/>
          <w:szCs w:val="20"/>
        </w:rPr>
      </w:pPr>
    </w:p>
    <w:p w14:paraId="08C22E11" w14:textId="34291DEB" w:rsidR="00A77B03" w:rsidRPr="00000329" w:rsidRDefault="00000329" w:rsidP="00000329">
      <w:pPr>
        <w:pStyle w:val="definice"/>
        <w:ind w:left="284"/>
        <w:rPr>
          <w:b w:val="0"/>
          <w:bCs/>
        </w:rPr>
      </w:pPr>
      <w:r w:rsidRPr="00000329">
        <w:rPr>
          <w:b w:val="0"/>
          <w:bCs/>
        </w:rPr>
        <w:t>Nepřerušená závora = 1;</w:t>
      </w:r>
    </w:p>
    <w:p w14:paraId="0BAB8A5E" w14:textId="4710D73A" w:rsidR="00000329" w:rsidRDefault="00000329" w:rsidP="00000329">
      <w:pPr>
        <w:pStyle w:val="definice"/>
        <w:ind w:left="284"/>
        <w:rPr>
          <w:b w:val="0"/>
          <w:bCs/>
        </w:rPr>
      </w:pPr>
      <w:r w:rsidRPr="00000329">
        <w:rPr>
          <w:b w:val="0"/>
          <w:bCs/>
        </w:rPr>
        <w:t>Přerušená závora = 0;</w:t>
      </w:r>
    </w:p>
    <w:p w14:paraId="2BC78FB7" w14:textId="77777777" w:rsidR="00000329" w:rsidRPr="00000329" w:rsidRDefault="00000329" w:rsidP="00000329">
      <w:pPr>
        <w:pStyle w:val="definice"/>
        <w:ind w:left="284"/>
        <w:rPr>
          <w:b w:val="0"/>
          <w:bCs/>
        </w:rPr>
      </w:pPr>
    </w:p>
    <w:p w14:paraId="70310518" w14:textId="11DED03F" w:rsidR="002E01E2" w:rsidRPr="002E01E2" w:rsidRDefault="00DB1F29" w:rsidP="002E01E2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="002E01E2" w:rsidRPr="002E01E2">
        <w:rPr>
          <w:rFonts w:ascii="Courier New" w:hAnsi="Courier New" w:cs="Courier New"/>
          <w:sz w:val="20"/>
          <w:szCs w:val="20"/>
        </w:rPr>
        <w:t>void</w:t>
      </w:r>
      <w:proofErr w:type="spellEnd"/>
      <w:r w:rsidR="002E01E2" w:rsidRPr="002E01E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2E01E2" w:rsidRPr="002E01E2">
        <w:rPr>
          <w:rFonts w:ascii="Courier New" w:hAnsi="Courier New" w:cs="Courier New"/>
          <w:sz w:val="20"/>
          <w:szCs w:val="20"/>
        </w:rPr>
        <w:t>nastaveni_vychozi_polohy</w:t>
      </w:r>
      <w:proofErr w:type="spellEnd"/>
      <w:r w:rsidR="002E01E2" w:rsidRPr="002E01E2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="002E01E2" w:rsidRPr="002E01E2">
        <w:rPr>
          <w:rFonts w:ascii="Courier New" w:hAnsi="Courier New" w:cs="Courier New"/>
          <w:sz w:val="20"/>
          <w:szCs w:val="20"/>
        </w:rPr>
        <w:t>void</w:t>
      </w:r>
      <w:proofErr w:type="spellEnd"/>
      <w:r w:rsidR="002E01E2" w:rsidRPr="002E01E2">
        <w:rPr>
          <w:rFonts w:ascii="Courier New" w:hAnsi="Courier New" w:cs="Courier New"/>
          <w:sz w:val="20"/>
          <w:szCs w:val="20"/>
        </w:rPr>
        <w:t>)</w:t>
      </w:r>
    </w:p>
    <w:p w14:paraId="239D6AD2" w14:textId="2BE7C752" w:rsidR="002E01E2" w:rsidRPr="002E01E2" w:rsidRDefault="00DB1F29" w:rsidP="002E01E2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 w:rsidR="002E01E2" w:rsidRPr="002E01E2">
        <w:rPr>
          <w:rFonts w:ascii="Courier New" w:hAnsi="Courier New" w:cs="Courier New"/>
          <w:sz w:val="20"/>
          <w:szCs w:val="20"/>
        </w:rPr>
        <w:t xml:space="preserve">  {</w:t>
      </w:r>
    </w:p>
    <w:p w14:paraId="6917D2ED" w14:textId="77777777" w:rsidR="002E01E2" w:rsidRPr="002E01E2" w:rsidRDefault="002E01E2" w:rsidP="002E01E2">
      <w:pPr>
        <w:rPr>
          <w:rFonts w:ascii="Courier New" w:hAnsi="Courier New" w:cs="Courier New"/>
          <w:sz w:val="20"/>
          <w:szCs w:val="20"/>
        </w:rPr>
      </w:pPr>
      <w:r w:rsidRPr="002E01E2">
        <w:rPr>
          <w:rFonts w:ascii="Courier New" w:hAnsi="Courier New" w:cs="Courier New"/>
          <w:sz w:val="20"/>
          <w:szCs w:val="20"/>
        </w:rPr>
        <w:t xml:space="preserve">     // motor 1: nastav ho do výchozí polohy</w:t>
      </w:r>
    </w:p>
    <w:p w14:paraId="5203C9BB" w14:textId="70D4764A" w:rsidR="002E01E2" w:rsidRPr="002E01E2" w:rsidRDefault="002E01E2" w:rsidP="002E01E2">
      <w:pPr>
        <w:rPr>
          <w:rFonts w:ascii="Courier New" w:hAnsi="Courier New" w:cs="Courier New"/>
          <w:sz w:val="20"/>
          <w:szCs w:val="20"/>
        </w:rPr>
      </w:pPr>
      <w:r w:rsidRPr="002E01E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2E01E2">
        <w:rPr>
          <w:rFonts w:ascii="Courier New" w:hAnsi="Courier New" w:cs="Courier New"/>
          <w:sz w:val="20"/>
          <w:szCs w:val="20"/>
        </w:rPr>
        <w:t>nastaveni_motoru</w:t>
      </w:r>
      <w:proofErr w:type="spellEnd"/>
      <w:r w:rsidRPr="002E01E2">
        <w:rPr>
          <w:rFonts w:ascii="Courier New" w:hAnsi="Courier New" w:cs="Courier New"/>
          <w:sz w:val="20"/>
          <w:szCs w:val="20"/>
        </w:rPr>
        <w:t xml:space="preserve"> (1,</w:t>
      </w:r>
      <w:r w:rsidR="00000329">
        <w:rPr>
          <w:rFonts w:ascii="Courier New" w:hAnsi="Courier New" w:cs="Courier New"/>
          <w:sz w:val="20"/>
          <w:szCs w:val="20"/>
        </w:rPr>
        <w:t>0</w:t>
      </w:r>
      <w:r w:rsidRPr="002E01E2">
        <w:rPr>
          <w:rFonts w:ascii="Courier New" w:hAnsi="Courier New" w:cs="Courier New"/>
          <w:sz w:val="20"/>
          <w:szCs w:val="20"/>
        </w:rPr>
        <w:t>);</w:t>
      </w:r>
    </w:p>
    <w:p w14:paraId="765ED988" w14:textId="77777777" w:rsidR="002E01E2" w:rsidRPr="002E01E2" w:rsidRDefault="002E01E2" w:rsidP="002E01E2">
      <w:pPr>
        <w:rPr>
          <w:rFonts w:ascii="Courier New" w:hAnsi="Courier New" w:cs="Courier New"/>
          <w:sz w:val="20"/>
          <w:szCs w:val="20"/>
        </w:rPr>
      </w:pPr>
      <w:r w:rsidRPr="002E01E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2E01E2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2E01E2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2E01E2">
        <w:rPr>
          <w:rFonts w:ascii="Courier New" w:hAnsi="Courier New" w:cs="Courier New"/>
          <w:sz w:val="20"/>
          <w:szCs w:val="20"/>
        </w:rPr>
        <w:t>zavora</w:t>
      </w:r>
      <w:proofErr w:type="spellEnd"/>
      <w:r w:rsidRPr="002E01E2">
        <w:rPr>
          <w:rFonts w:ascii="Courier New" w:hAnsi="Courier New" w:cs="Courier New"/>
          <w:sz w:val="20"/>
          <w:szCs w:val="20"/>
        </w:rPr>
        <w:t>(</w:t>
      </w:r>
      <w:proofErr w:type="gramEnd"/>
      <w:r w:rsidRPr="002E01E2">
        <w:rPr>
          <w:rFonts w:ascii="Courier New" w:hAnsi="Courier New" w:cs="Courier New"/>
          <w:sz w:val="20"/>
          <w:szCs w:val="20"/>
        </w:rPr>
        <w:t>1)==1) krok(1);</w:t>
      </w:r>
    </w:p>
    <w:p w14:paraId="2FCC2500" w14:textId="77777777" w:rsidR="002E01E2" w:rsidRPr="002E01E2" w:rsidRDefault="002E01E2" w:rsidP="002E01E2">
      <w:pPr>
        <w:rPr>
          <w:rFonts w:ascii="Courier New" w:hAnsi="Courier New" w:cs="Courier New"/>
          <w:sz w:val="20"/>
          <w:szCs w:val="20"/>
        </w:rPr>
      </w:pPr>
      <w:r w:rsidRPr="002E01E2">
        <w:rPr>
          <w:rFonts w:ascii="Courier New" w:hAnsi="Courier New" w:cs="Courier New"/>
          <w:sz w:val="20"/>
          <w:szCs w:val="20"/>
        </w:rPr>
        <w:t xml:space="preserve">  </w:t>
      </w:r>
    </w:p>
    <w:p w14:paraId="45B44EBC" w14:textId="77777777" w:rsidR="002E01E2" w:rsidRPr="002E01E2" w:rsidRDefault="002E01E2" w:rsidP="002E01E2">
      <w:pPr>
        <w:rPr>
          <w:rFonts w:ascii="Courier New" w:hAnsi="Courier New" w:cs="Courier New"/>
          <w:sz w:val="20"/>
          <w:szCs w:val="20"/>
        </w:rPr>
      </w:pPr>
      <w:r w:rsidRPr="002E01E2">
        <w:rPr>
          <w:rFonts w:ascii="Courier New" w:hAnsi="Courier New" w:cs="Courier New"/>
          <w:sz w:val="20"/>
          <w:szCs w:val="20"/>
        </w:rPr>
        <w:t xml:space="preserve">     // motor 2: nastav ho do výchozí polohy</w:t>
      </w:r>
    </w:p>
    <w:p w14:paraId="313D650E" w14:textId="05E5D6A1" w:rsidR="002E01E2" w:rsidRPr="002E01E2" w:rsidRDefault="002E01E2" w:rsidP="002E01E2">
      <w:pPr>
        <w:rPr>
          <w:rFonts w:ascii="Courier New" w:hAnsi="Courier New" w:cs="Courier New"/>
          <w:sz w:val="20"/>
          <w:szCs w:val="20"/>
        </w:rPr>
      </w:pPr>
      <w:r w:rsidRPr="002E01E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2E01E2">
        <w:rPr>
          <w:rFonts w:ascii="Courier New" w:hAnsi="Courier New" w:cs="Courier New"/>
          <w:sz w:val="20"/>
          <w:szCs w:val="20"/>
        </w:rPr>
        <w:t>nastaveni_motoru</w:t>
      </w:r>
      <w:proofErr w:type="spellEnd"/>
      <w:r w:rsidRPr="002E01E2">
        <w:rPr>
          <w:rFonts w:ascii="Courier New" w:hAnsi="Courier New" w:cs="Courier New"/>
          <w:sz w:val="20"/>
          <w:szCs w:val="20"/>
        </w:rPr>
        <w:t xml:space="preserve"> (2,</w:t>
      </w:r>
      <w:r w:rsidR="00000329">
        <w:rPr>
          <w:rFonts w:ascii="Courier New" w:hAnsi="Courier New" w:cs="Courier New"/>
          <w:sz w:val="20"/>
          <w:szCs w:val="20"/>
        </w:rPr>
        <w:t>0</w:t>
      </w:r>
      <w:r w:rsidRPr="002E01E2">
        <w:rPr>
          <w:rFonts w:ascii="Courier New" w:hAnsi="Courier New" w:cs="Courier New"/>
          <w:sz w:val="20"/>
          <w:szCs w:val="20"/>
        </w:rPr>
        <w:t>);</w:t>
      </w:r>
    </w:p>
    <w:p w14:paraId="1B5A8D00" w14:textId="77777777" w:rsidR="002E01E2" w:rsidRPr="002E01E2" w:rsidRDefault="002E01E2" w:rsidP="002E01E2">
      <w:pPr>
        <w:rPr>
          <w:rFonts w:ascii="Courier New" w:hAnsi="Courier New" w:cs="Courier New"/>
          <w:sz w:val="20"/>
          <w:szCs w:val="20"/>
        </w:rPr>
      </w:pPr>
      <w:r w:rsidRPr="002E01E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2E01E2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2E01E2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2E01E2">
        <w:rPr>
          <w:rFonts w:ascii="Courier New" w:hAnsi="Courier New" w:cs="Courier New"/>
          <w:sz w:val="20"/>
          <w:szCs w:val="20"/>
        </w:rPr>
        <w:t>zavora</w:t>
      </w:r>
      <w:proofErr w:type="spellEnd"/>
      <w:r w:rsidRPr="002E01E2">
        <w:rPr>
          <w:rFonts w:ascii="Courier New" w:hAnsi="Courier New" w:cs="Courier New"/>
          <w:sz w:val="20"/>
          <w:szCs w:val="20"/>
        </w:rPr>
        <w:t>(</w:t>
      </w:r>
      <w:proofErr w:type="gramEnd"/>
      <w:r w:rsidRPr="002E01E2">
        <w:rPr>
          <w:rFonts w:ascii="Courier New" w:hAnsi="Courier New" w:cs="Courier New"/>
          <w:sz w:val="20"/>
          <w:szCs w:val="20"/>
        </w:rPr>
        <w:t xml:space="preserve">2)==1) krok(1); </w:t>
      </w:r>
    </w:p>
    <w:p w14:paraId="7BDFF457" w14:textId="77777777" w:rsidR="002E01E2" w:rsidRPr="002E01E2" w:rsidRDefault="002E01E2" w:rsidP="002E01E2">
      <w:pPr>
        <w:rPr>
          <w:rFonts w:ascii="Courier New" w:hAnsi="Courier New" w:cs="Courier New"/>
          <w:sz w:val="20"/>
          <w:szCs w:val="20"/>
        </w:rPr>
      </w:pPr>
    </w:p>
    <w:p w14:paraId="59ADA869" w14:textId="77777777" w:rsidR="002E01E2" w:rsidRPr="002E01E2" w:rsidRDefault="002E01E2" w:rsidP="002E01E2">
      <w:pPr>
        <w:rPr>
          <w:rFonts w:ascii="Courier New" w:hAnsi="Courier New" w:cs="Courier New"/>
          <w:sz w:val="20"/>
          <w:szCs w:val="20"/>
        </w:rPr>
      </w:pPr>
      <w:r w:rsidRPr="002E01E2">
        <w:rPr>
          <w:rFonts w:ascii="Courier New" w:hAnsi="Courier New" w:cs="Courier New"/>
          <w:sz w:val="20"/>
          <w:szCs w:val="20"/>
        </w:rPr>
        <w:t xml:space="preserve">     // motor 3: nastav ho do výchozí polohy</w:t>
      </w:r>
    </w:p>
    <w:p w14:paraId="7622B941" w14:textId="74ED30D6" w:rsidR="002E01E2" w:rsidRPr="002E01E2" w:rsidRDefault="002E01E2" w:rsidP="002E01E2">
      <w:pPr>
        <w:rPr>
          <w:rFonts w:ascii="Courier New" w:hAnsi="Courier New" w:cs="Courier New"/>
          <w:sz w:val="20"/>
          <w:szCs w:val="20"/>
        </w:rPr>
      </w:pPr>
      <w:r w:rsidRPr="002E01E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2E01E2">
        <w:rPr>
          <w:rFonts w:ascii="Courier New" w:hAnsi="Courier New" w:cs="Courier New"/>
          <w:sz w:val="20"/>
          <w:szCs w:val="20"/>
        </w:rPr>
        <w:t>nastaveni_motoru</w:t>
      </w:r>
      <w:proofErr w:type="spellEnd"/>
      <w:r w:rsidRPr="002E01E2">
        <w:rPr>
          <w:rFonts w:ascii="Courier New" w:hAnsi="Courier New" w:cs="Courier New"/>
          <w:sz w:val="20"/>
          <w:szCs w:val="20"/>
        </w:rPr>
        <w:t xml:space="preserve"> (3,</w:t>
      </w:r>
      <w:r w:rsidR="00000329">
        <w:rPr>
          <w:rFonts w:ascii="Courier New" w:hAnsi="Courier New" w:cs="Courier New"/>
          <w:sz w:val="20"/>
          <w:szCs w:val="20"/>
        </w:rPr>
        <w:t>0</w:t>
      </w:r>
      <w:r w:rsidRPr="002E01E2">
        <w:rPr>
          <w:rFonts w:ascii="Courier New" w:hAnsi="Courier New" w:cs="Courier New"/>
          <w:sz w:val="20"/>
          <w:szCs w:val="20"/>
        </w:rPr>
        <w:t>);</w:t>
      </w:r>
    </w:p>
    <w:p w14:paraId="2D29EF25" w14:textId="77777777" w:rsidR="002E01E2" w:rsidRPr="002E01E2" w:rsidRDefault="002E01E2" w:rsidP="002E01E2">
      <w:pPr>
        <w:rPr>
          <w:rFonts w:ascii="Courier New" w:hAnsi="Courier New" w:cs="Courier New"/>
          <w:sz w:val="20"/>
          <w:szCs w:val="20"/>
        </w:rPr>
      </w:pPr>
      <w:r w:rsidRPr="002E01E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2E01E2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2E01E2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2E01E2">
        <w:rPr>
          <w:rFonts w:ascii="Courier New" w:hAnsi="Courier New" w:cs="Courier New"/>
          <w:sz w:val="20"/>
          <w:szCs w:val="20"/>
        </w:rPr>
        <w:t>zavora</w:t>
      </w:r>
      <w:proofErr w:type="spellEnd"/>
      <w:r w:rsidRPr="002E01E2">
        <w:rPr>
          <w:rFonts w:ascii="Courier New" w:hAnsi="Courier New" w:cs="Courier New"/>
          <w:sz w:val="20"/>
          <w:szCs w:val="20"/>
        </w:rPr>
        <w:t>(</w:t>
      </w:r>
      <w:proofErr w:type="gramEnd"/>
      <w:r w:rsidRPr="002E01E2">
        <w:rPr>
          <w:rFonts w:ascii="Courier New" w:hAnsi="Courier New" w:cs="Courier New"/>
          <w:sz w:val="20"/>
          <w:szCs w:val="20"/>
        </w:rPr>
        <w:t xml:space="preserve">3)==1) krok(1);  </w:t>
      </w:r>
    </w:p>
    <w:p w14:paraId="3CC83416" w14:textId="77777777" w:rsidR="002E01E2" w:rsidRPr="002E01E2" w:rsidRDefault="002E01E2" w:rsidP="002E01E2">
      <w:pPr>
        <w:rPr>
          <w:rFonts w:ascii="Courier New" w:hAnsi="Courier New" w:cs="Courier New"/>
          <w:sz w:val="20"/>
          <w:szCs w:val="20"/>
        </w:rPr>
      </w:pPr>
    </w:p>
    <w:p w14:paraId="6782FB11" w14:textId="77777777" w:rsidR="002E01E2" w:rsidRPr="002E01E2" w:rsidRDefault="002E01E2" w:rsidP="002E01E2">
      <w:pPr>
        <w:rPr>
          <w:rFonts w:ascii="Courier New" w:hAnsi="Courier New" w:cs="Courier New"/>
          <w:sz w:val="20"/>
          <w:szCs w:val="20"/>
        </w:rPr>
      </w:pPr>
      <w:r w:rsidRPr="002E01E2">
        <w:rPr>
          <w:rFonts w:ascii="Courier New" w:hAnsi="Courier New" w:cs="Courier New"/>
          <w:sz w:val="20"/>
          <w:szCs w:val="20"/>
        </w:rPr>
        <w:t xml:space="preserve">     // motor 4: nastav ho do výchozí polohy</w:t>
      </w:r>
    </w:p>
    <w:p w14:paraId="26E6BB88" w14:textId="445CC6B8" w:rsidR="002E01E2" w:rsidRPr="002E01E2" w:rsidRDefault="002E01E2" w:rsidP="002E01E2">
      <w:pPr>
        <w:rPr>
          <w:rFonts w:ascii="Courier New" w:hAnsi="Courier New" w:cs="Courier New"/>
          <w:sz w:val="20"/>
          <w:szCs w:val="20"/>
        </w:rPr>
      </w:pPr>
      <w:r w:rsidRPr="002E01E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2E01E2">
        <w:rPr>
          <w:rFonts w:ascii="Courier New" w:hAnsi="Courier New" w:cs="Courier New"/>
          <w:sz w:val="20"/>
          <w:szCs w:val="20"/>
        </w:rPr>
        <w:t>nastaveni_motoru</w:t>
      </w:r>
      <w:proofErr w:type="spellEnd"/>
      <w:r w:rsidRPr="002E01E2">
        <w:rPr>
          <w:rFonts w:ascii="Courier New" w:hAnsi="Courier New" w:cs="Courier New"/>
          <w:sz w:val="20"/>
          <w:szCs w:val="20"/>
        </w:rPr>
        <w:t xml:space="preserve"> (4,</w:t>
      </w:r>
      <w:r w:rsidR="00000329">
        <w:rPr>
          <w:rFonts w:ascii="Courier New" w:hAnsi="Courier New" w:cs="Courier New"/>
          <w:sz w:val="20"/>
          <w:szCs w:val="20"/>
        </w:rPr>
        <w:t>0</w:t>
      </w:r>
      <w:r w:rsidRPr="002E01E2">
        <w:rPr>
          <w:rFonts w:ascii="Courier New" w:hAnsi="Courier New" w:cs="Courier New"/>
          <w:sz w:val="20"/>
          <w:szCs w:val="20"/>
        </w:rPr>
        <w:t>);</w:t>
      </w:r>
    </w:p>
    <w:p w14:paraId="7CB509A6" w14:textId="77777777" w:rsidR="002E01E2" w:rsidRPr="002E01E2" w:rsidRDefault="002E01E2" w:rsidP="002E01E2">
      <w:pPr>
        <w:rPr>
          <w:rFonts w:ascii="Courier New" w:hAnsi="Courier New" w:cs="Courier New"/>
          <w:sz w:val="20"/>
          <w:szCs w:val="20"/>
        </w:rPr>
      </w:pPr>
      <w:r w:rsidRPr="002E01E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2E01E2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2E01E2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2E01E2">
        <w:rPr>
          <w:rFonts w:ascii="Courier New" w:hAnsi="Courier New" w:cs="Courier New"/>
          <w:sz w:val="20"/>
          <w:szCs w:val="20"/>
        </w:rPr>
        <w:t>zavora</w:t>
      </w:r>
      <w:proofErr w:type="spellEnd"/>
      <w:r w:rsidRPr="002E01E2">
        <w:rPr>
          <w:rFonts w:ascii="Courier New" w:hAnsi="Courier New" w:cs="Courier New"/>
          <w:sz w:val="20"/>
          <w:szCs w:val="20"/>
        </w:rPr>
        <w:t>(</w:t>
      </w:r>
      <w:proofErr w:type="gramEnd"/>
      <w:r w:rsidRPr="002E01E2">
        <w:rPr>
          <w:rFonts w:ascii="Courier New" w:hAnsi="Courier New" w:cs="Courier New"/>
          <w:sz w:val="20"/>
          <w:szCs w:val="20"/>
        </w:rPr>
        <w:t xml:space="preserve">4)==1) krok(1);  </w:t>
      </w:r>
    </w:p>
    <w:p w14:paraId="48401CD1" w14:textId="77777777" w:rsidR="002E01E2" w:rsidRPr="002E01E2" w:rsidRDefault="002E01E2" w:rsidP="002E01E2">
      <w:pPr>
        <w:rPr>
          <w:rFonts w:ascii="Courier New" w:hAnsi="Courier New" w:cs="Courier New"/>
          <w:sz w:val="20"/>
          <w:szCs w:val="20"/>
        </w:rPr>
      </w:pPr>
    </w:p>
    <w:p w14:paraId="5E9E4CF9" w14:textId="75D664BC" w:rsidR="002E01E2" w:rsidRPr="002E01E2" w:rsidRDefault="002E01E2" w:rsidP="002E01E2">
      <w:pPr>
        <w:rPr>
          <w:rFonts w:ascii="Courier New" w:hAnsi="Courier New" w:cs="Courier New"/>
          <w:sz w:val="20"/>
          <w:szCs w:val="20"/>
        </w:rPr>
      </w:pPr>
      <w:r w:rsidRPr="002E01E2">
        <w:rPr>
          <w:rFonts w:ascii="Courier New" w:hAnsi="Courier New" w:cs="Courier New"/>
          <w:sz w:val="20"/>
          <w:szCs w:val="20"/>
        </w:rPr>
        <w:t xml:space="preserve"> </w:t>
      </w:r>
      <w:r w:rsidR="00DB1F29">
        <w:rPr>
          <w:rFonts w:ascii="Courier New" w:hAnsi="Courier New" w:cs="Courier New"/>
          <w:sz w:val="20"/>
          <w:szCs w:val="20"/>
        </w:rPr>
        <w:t xml:space="preserve"> </w:t>
      </w:r>
      <w:r w:rsidRPr="002E01E2">
        <w:rPr>
          <w:rFonts w:ascii="Courier New" w:hAnsi="Courier New" w:cs="Courier New"/>
          <w:sz w:val="20"/>
          <w:szCs w:val="20"/>
        </w:rPr>
        <w:t xml:space="preserve"> }</w:t>
      </w:r>
    </w:p>
    <w:p w14:paraId="4067BE10" w14:textId="77777777" w:rsidR="00C13FBA" w:rsidRDefault="00C13FBA">
      <w:pPr>
        <w:pStyle w:val="definice"/>
      </w:pPr>
    </w:p>
    <w:p w14:paraId="0B36D21B" w14:textId="1592EBAB" w:rsidR="0046693F" w:rsidRDefault="00000000">
      <w:pPr>
        <w:pStyle w:val="definice"/>
      </w:pPr>
      <w:r>
        <w:t>Závěr:</w:t>
      </w:r>
    </w:p>
    <w:p w14:paraId="61F6623D" w14:textId="1FE92ABC" w:rsidR="00574A4F" w:rsidRPr="005F30EC" w:rsidRDefault="00574A4F" w:rsidP="00574A4F">
      <w:pPr>
        <w:pStyle w:val="definice"/>
        <w:ind w:left="284"/>
        <w:rPr>
          <w:b w:val="0"/>
          <w:bCs/>
        </w:rPr>
      </w:pPr>
      <w:r>
        <w:rPr>
          <w:b w:val="0"/>
          <w:bCs/>
        </w:rPr>
        <w:t xml:space="preserve">V této úloze jsem poprvé pracovala s robotem Nisa 600, proto jsem se musela nedříve seznámit s jeho zapojením. Poté jsem v kódu propojila znalosti jazyka C. Po domácích úpravách nevím, zda kód funguje. Kompilace proběhla v pořádku.  </w:t>
      </w:r>
    </w:p>
    <w:p w14:paraId="1543A4D9" w14:textId="4481BC15" w:rsidR="00320E42" w:rsidRDefault="00320E42">
      <w:pPr>
        <w:pStyle w:val="Zkladntextodsazen"/>
      </w:pPr>
    </w:p>
    <w:p w14:paraId="2FD7B1EF" w14:textId="77777777" w:rsidR="00320E42" w:rsidRDefault="00320E42">
      <w:pPr>
        <w:pStyle w:val="definice"/>
      </w:pPr>
    </w:p>
    <w:p w14:paraId="61CA051F" w14:textId="5F17D1C7" w:rsidR="0046693F" w:rsidRDefault="00000000">
      <w:pPr>
        <w:pStyle w:val="definice"/>
      </w:pPr>
      <w:r>
        <w:t>Přílohy:</w:t>
      </w:r>
    </w:p>
    <w:p w14:paraId="74B21985" w14:textId="6A7A5CC8" w:rsidR="00C13FBA" w:rsidRDefault="007176D8" w:rsidP="00C13FBA">
      <w:pPr>
        <w:pStyle w:val="Zkladntextodsazen"/>
        <w:ind w:left="0"/>
      </w:pPr>
      <w:r>
        <w:t xml:space="preserve">      Výpis programu </w:t>
      </w:r>
      <w:proofErr w:type="spellStart"/>
      <w:r w:rsidR="00574A4F">
        <w:t>A_robot</w:t>
      </w:r>
      <w:proofErr w:type="spellEnd"/>
      <w:r w:rsidR="00414A72">
        <w:t xml:space="preserve"> </w:t>
      </w:r>
      <w:r w:rsidR="00C13FBA">
        <w:t>(</w:t>
      </w:r>
      <w:r w:rsidR="00574A4F">
        <w:t>5</w:t>
      </w:r>
      <w:r w:rsidR="00C13FBA">
        <w:t>)</w:t>
      </w:r>
    </w:p>
    <w:p w14:paraId="3236D297" w14:textId="73465293" w:rsidR="00414A72" w:rsidRDefault="00C13FBA" w:rsidP="00574A4F">
      <w:pPr>
        <w:pStyle w:val="Zkladntextodsazen"/>
        <w:ind w:left="0"/>
      </w:pPr>
      <w:r>
        <w:t xml:space="preserve">      </w:t>
      </w:r>
    </w:p>
    <w:p w14:paraId="5EDCE116" w14:textId="77777777" w:rsidR="00C13FBA" w:rsidRDefault="00C13FBA" w:rsidP="00C13FBA">
      <w:pPr>
        <w:pStyle w:val="Zkladntextodsazen"/>
        <w:ind w:left="0"/>
      </w:pPr>
    </w:p>
    <w:p w14:paraId="7B74FE2F" w14:textId="77777777" w:rsidR="00C13FBA" w:rsidRDefault="00C13FBA" w:rsidP="00320E42">
      <w:pPr>
        <w:pStyle w:val="Zkladntextodsazen"/>
        <w:ind w:left="0"/>
      </w:pPr>
    </w:p>
    <w:p w14:paraId="39187CEC" w14:textId="77777777" w:rsidR="00C13FBA" w:rsidRDefault="00C13FBA" w:rsidP="00320E42">
      <w:pPr>
        <w:pStyle w:val="Zkladntextodsazen"/>
        <w:ind w:left="0"/>
      </w:pPr>
    </w:p>
    <w:p w14:paraId="385D3B2E" w14:textId="77777777" w:rsidR="00C13FBA" w:rsidRDefault="00C13FBA" w:rsidP="00320E42">
      <w:pPr>
        <w:pStyle w:val="Zkladntextodsazen"/>
        <w:ind w:left="0"/>
      </w:pPr>
    </w:p>
    <w:sectPr w:rsidR="00C13FBA">
      <w:pgSz w:w="11906" w:h="16838"/>
      <w:pgMar w:top="1417" w:right="1417" w:bottom="1982" w:left="1417" w:header="708" w:footer="1417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2026B" w14:textId="77777777" w:rsidR="00FC13A9" w:rsidRDefault="00FC13A9">
      <w:r>
        <w:separator/>
      </w:r>
    </w:p>
  </w:endnote>
  <w:endnote w:type="continuationSeparator" w:id="0">
    <w:p w14:paraId="4353BD86" w14:textId="77777777" w:rsidR="00FC13A9" w:rsidRDefault="00FC1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unifont">
    <w:altName w:val="Calibri"/>
    <w:charset w:val="EE"/>
    <w:family w:val="auto"/>
    <w:pitch w:val="variable"/>
  </w:font>
  <w:font w:name="FreeSans">
    <w:altName w:val="Cambria"/>
    <w:panose1 w:val="00000000000000000000"/>
    <w:charset w:val="00"/>
    <w:family w:val="roman"/>
    <w:notTrueType/>
    <w:pitch w:val="default"/>
  </w:font>
  <w:font w:name="OpenSymbol;Arial Unicode MS"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BBE57" w14:textId="77777777" w:rsidR="0046693F" w:rsidRDefault="00000000">
    <w:pPr>
      <w:pStyle w:val="Zpat2"/>
    </w:pPr>
    <w:r>
      <w:fldChar w:fldCharType="begin"/>
    </w:r>
    <w:r>
      <w:instrText>PAGE</w:instrText>
    </w:r>
    <w:r>
      <w:fldChar w:fldCharType="separate"/>
    </w:r>
    <w:r>
      <w:t>3</w:t>
    </w:r>
    <w:r>
      <w:fldChar w:fldCharType="end"/>
    </w:r>
    <w:r>
      <w:t>/</w:t>
    </w:r>
    <w:r>
      <w:fldChar w:fldCharType="begin"/>
    </w:r>
    <w:r>
      <w:instrText>NUMPAGES \* ARABIC</w:instrText>
    </w:r>
    <w:r>
      <w:fldChar w:fldCharType="separate"/>
    </w:r>
    <w: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D86FF" w14:textId="77777777" w:rsidR="00FC13A9" w:rsidRDefault="00FC13A9">
      <w:r>
        <w:separator/>
      </w:r>
    </w:p>
  </w:footnote>
  <w:footnote w:type="continuationSeparator" w:id="0">
    <w:p w14:paraId="4F2A6260" w14:textId="77777777" w:rsidR="00FC13A9" w:rsidRDefault="00FC13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0800B" w14:textId="77777777" w:rsidR="0046693F" w:rsidRDefault="00000000">
    <w:pPr>
      <w:pStyle w:val="Zhlav"/>
    </w:pPr>
    <w:r>
      <w:rPr>
        <w:noProof/>
      </w:rPr>
      <w:drawing>
        <wp:inline distT="0" distB="0" distL="0" distR="0" wp14:anchorId="5D7B719C" wp14:editId="63C24D21">
          <wp:extent cx="5753735" cy="582930"/>
          <wp:effectExtent l="0" t="0" r="0" b="0"/>
          <wp:docPr id="2" name="Obrázek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ek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5" t="-48" r="-5" b="-48"/>
                  <a:stretch>
                    <a:fillRect/>
                  </a:stretch>
                </pic:blipFill>
                <pic:spPr bwMode="auto">
                  <a:xfrm>
                    <a:off x="0" y="0"/>
                    <a:ext cx="5753735" cy="5829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5FF29" w14:textId="0C29CCE2" w:rsidR="00E53444" w:rsidRDefault="00E53444">
    <w:pPr>
      <w:pStyle w:val="Zhlav"/>
    </w:pPr>
    <w:r>
      <w:rPr>
        <w:noProof/>
      </w:rPr>
      <w:drawing>
        <wp:inline distT="0" distB="0" distL="0" distR="0" wp14:anchorId="3AA5ACD4" wp14:editId="00E419BC">
          <wp:extent cx="5753735" cy="582930"/>
          <wp:effectExtent l="0" t="0" r="0" b="0"/>
          <wp:docPr id="1907738888" name="Obrázek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ek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5" t="-48" r="-5" b="-48"/>
                  <a:stretch>
                    <a:fillRect/>
                  </a:stretch>
                </pic:blipFill>
                <pic:spPr bwMode="auto">
                  <a:xfrm>
                    <a:off x="0" y="0"/>
                    <a:ext cx="5753735" cy="5829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80385"/>
    <w:multiLevelType w:val="hybridMultilevel"/>
    <w:tmpl w:val="D0C4681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63760"/>
    <w:multiLevelType w:val="multilevel"/>
    <w:tmpl w:val="48CABC9A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2DB93F45"/>
    <w:multiLevelType w:val="hybridMultilevel"/>
    <w:tmpl w:val="34B678A0"/>
    <w:lvl w:ilvl="0" w:tplc="C2BE933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4849BB"/>
    <w:multiLevelType w:val="multilevel"/>
    <w:tmpl w:val="B61CE766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406226E5"/>
    <w:multiLevelType w:val="hybridMultilevel"/>
    <w:tmpl w:val="5EBA73F8"/>
    <w:lvl w:ilvl="0" w:tplc="02B63AB4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57F10E7E"/>
    <w:multiLevelType w:val="multilevel"/>
    <w:tmpl w:val="3D5A268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628962AA"/>
    <w:multiLevelType w:val="hybridMultilevel"/>
    <w:tmpl w:val="611619F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0212C7"/>
    <w:multiLevelType w:val="multilevel"/>
    <w:tmpl w:val="103E8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6D1876A0"/>
    <w:multiLevelType w:val="hybridMultilevel"/>
    <w:tmpl w:val="36969404"/>
    <w:lvl w:ilvl="0" w:tplc="0405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195315">
    <w:abstractNumId w:val="7"/>
  </w:num>
  <w:num w:numId="2" w16cid:durableId="976491161">
    <w:abstractNumId w:val="3"/>
  </w:num>
  <w:num w:numId="3" w16cid:durableId="1239095362">
    <w:abstractNumId w:val="1"/>
  </w:num>
  <w:num w:numId="4" w16cid:durableId="1694725465">
    <w:abstractNumId w:val="5"/>
  </w:num>
  <w:num w:numId="5" w16cid:durableId="815298567">
    <w:abstractNumId w:val="4"/>
  </w:num>
  <w:num w:numId="6" w16cid:durableId="1571886623">
    <w:abstractNumId w:val="2"/>
  </w:num>
  <w:num w:numId="7" w16cid:durableId="356656972">
    <w:abstractNumId w:val="8"/>
  </w:num>
  <w:num w:numId="8" w16cid:durableId="1523666589">
    <w:abstractNumId w:val="6"/>
  </w:num>
  <w:num w:numId="9" w16cid:durableId="413164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467"/>
    <w:rsid w:val="00000329"/>
    <w:rsid w:val="00046990"/>
    <w:rsid w:val="000B22F6"/>
    <w:rsid w:val="000D6BBD"/>
    <w:rsid w:val="00144F91"/>
    <w:rsid w:val="001B734B"/>
    <w:rsid w:val="00227640"/>
    <w:rsid w:val="002E01E2"/>
    <w:rsid w:val="00320E42"/>
    <w:rsid w:val="00375844"/>
    <w:rsid w:val="0038453A"/>
    <w:rsid w:val="00414A72"/>
    <w:rsid w:val="00437CF7"/>
    <w:rsid w:val="0046693F"/>
    <w:rsid w:val="004A6A1E"/>
    <w:rsid w:val="004B0245"/>
    <w:rsid w:val="004B2AC5"/>
    <w:rsid w:val="004C465B"/>
    <w:rsid w:val="004D4391"/>
    <w:rsid w:val="00543D3B"/>
    <w:rsid w:val="00574A4F"/>
    <w:rsid w:val="00575522"/>
    <w:rsid w:val="00580467"/>
    <w:rsid w:val="005D34AF"/>
    <w:rsid w:val="005E037E"/>
    <w:rsid w:val="005F30EC"/>
    <w:rsid w:val="00614896"/>
    <w:rsid w:val="00714A3A"/>
    <w:rsid w:val="007176D8"/>
    <w:rsid w:val="00736C00"/>
    <w:rsid w:val="00764CDB"/>
    <w:rsid w:val="007A649D"/>
    <w:rsid w:val="007C2F04"/>
    <w:rsid w:val="007C3734"/>
    <w:rsid w:val="00834269"/>
    <w:rsid w:val="008A7F1D"/>
    <w:rsid w:val="008D07F3"/>
    <w:rsid w:val="00920E3D"/>
    <w:rsid w:val="009B45FB"/>
    <w:rsid w:val="009D2B07"/>
    <w:rsid w:val="009E10DF"/>
    <w:rsid w:val="009F6F23"/>
    <w:rsid w:val="00A019F1"/>
    <w:rsid w:val="00A13C4E"/>
    <w:rsid w:val="00A178E2"/>
    <w:rsid w:val="00A4116B"/>
    <w:rsid w:val="00A572D7"/>
    <w:rsid w:val="00A77B03"/>
    <w:rsid w:val="00A8217E"/>
    <w:rsid w:val="00A9542B"/>
    <w:rsid w:val="00AA2910"/>
    <w:rsid w:val="00B16549"/>
    <w:rsid w:val="00BA3D34"/>
    <w:rsid w:val="00BB1278"/>
    <w:rsid w:val="00BE598C"/>
    <w:rsid w:val="00C13FBA"/>
    <w:rsid w:val="00C43A0D"/>
    <w:rsid w:val="00CF46AE"/>
    <w:rsid w:val="00D21A81"/>
    <w:rsid w:val="00DB1F29"/>
    <w:rsid w:val="00DB4B50"/>
    <w:rsid w:val="00DC0E5F"/>
    <w:rsid w:val="00DF1BD1"/>
    <w:rsid w:val="00E104CD"/>
    <w:rsid w:val="00E167FF"/>
    <w:rsid w:val="00E52807"/>
    <w:rsid w:val="00E53444"/>
    <w:rsid w:val="00E62D35"/>
    <w:rsid w:val="00EC4C53"/>
    <w:rsid w:val="00F34533"/>
    <w:rsid w:val="00FC13A9"/>
    <w:rsid w:val="00FF048D"/>
    <w:rsid w:val="00FF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86F87"/>
  <w15:docId w15:val="{66751F5E-78F8-44FA-80AA-084AB3649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unifont" w:hAnsi="Liberation Serif" w:cs="FreeSans"/>
        <w:sz w:val="24"/>
        <w:szCs w:val="24"/>
        <w:lang w:val="cs-CZ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rFonts w:ascii="Times New Roman" w:eastAsia="Times New Roman" w:hAnsi="Times New Roman" w:cs="Times New Roman"/>
      <w:lang w:bidi="ar-SA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OpenSymbol;Arial Unicode MS"/>
    </w:rPr>
  </w:style>
  <w:style w:type="character" w:customStyle="1" w:styleId="WW8Num1z1">
    <w:name w:val="WW8Num1z1"/>
    <w:qFormat/>
    <w:rPr>
      <w:rFonts w:ascii="OpenSymbol;Arial Unicode MS" w:hAnsi="OpenSymbol;Arial Unicode MS" w:cs="OpenSymbol;Arial Unicode MS"/>
    </w:rPr>
  </w:style>
  <w:style w:type="character" w:customStyle="1" w:styleId="WW8Num2z0">
    <w:name w:val="WW8Num2z0"/>
    <w:qFormat/>
    <w:rPr>
      <w:rFonts w:ascii="Symbol" w:hAnsi="Symbol" w:cs="OpenSymbol;Arial Unicode MS"/>
    </w:rPr>
  </w:style>
  <w:style w:type="character" w:customStyle="1" w:styleId="WW8Num2z1">
    <w:name w:val="WW8Num2z1"/>
    <w:qFormat/>
    <w:rPr>
      <w:rFonts w:ascii="OpenSymbol;Arial Unicode MS" w:hAnsi="OpenSymbol;Arial Unicode MS" w:cs="OpenSymbol;Arial Unicode MS"/>
    </w:rPr>
  </w:style>
  <w:style w:type="character" w:customStyle="1" w:styleId="WW8Num3z0">
    <w:name w:val="WW8Num3z0"/>
    <w:qFormat/>
    <w:rPr>
      <w:rFonts w:ascii="Symbol" w:hAnsi="Symbol" w:cs="OpenSymbol;Arial Unicode MS"/>
    </w:rPr>
  </w:style>
  <w:style w:type="character" w:customStyle="1" w:styleId="WW8Num3z1">
    <w:name w:val="WW8Num3z1"/>
    <w:qFormat/>
    <w:rPr>
      <w:rFonts w:ascii="OpenSymbol;Arial Unicode MS" w:hAnsi="OpenSymbol;Arial Unicode MS" w:cs="OpenSymbol;Arial Unicode MS"/>
    </w:rPr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Absatz-Standardschriftart">
    <w:name w:val="Absatz-Standardschriftart"/>
    <w:qFormat/>
  </w:style>
  <w:style w:type="character" w:customStyle="1" w:styleId="Odrky">
    <w:name w:val="Odrážky"/>
    <w:qFormat/>
    <w:rPr>
      <w:rFonts w:ascii="OpenSymbol;Arial Unicode MS" w:eastAsia="OpenSymbol;Arial Unicode MS" w:hAnsi="OpenSymbol;Arial Unicode MS" w:cs="OpenSymbol;Arial Unicode MS"/>
    </w:rPr>
  </w:style>
  <w:style w:type="paragraph" w:customStyle="1" w:styleId="Nadpis">
    <w:name w:val="Nadpis"/>
    <w:basedOn w:val="Normln"/>
    <w:next w:val="Zkladntext"/>
    <w:qFormat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qFormat/>
    <w:pPr>
      <w:suppressLineNumbers/>
    </w:pPr>
  </w:style>
  <w:style w:type="paragraph" w:styleId="Textbubliny">
    <w:name w:val="Balloon Text"/>
    <w:basedOn w:val="Normln"/>
    <w:qFormat/>
    <w:rPr>
      <w:rFonts w:ascii="Tahoma" w:hAnsi="Tahoma" w:cs="Tahoma"/>
      <w:sz w:val="16"/>
      <w:szCs w:val="16"/>
    </w:rPr>
  </w:style>
  <w:style w:type="paragraph" w:customStyle="1" w:styleId="Zhlavazpat">
    <w:name w:val="Záhlaví a zápatí"/>
    <w:basedOn w:val="Normln"/>
    <w:qFormat/>
    <w:pPr>
      <w:suppressLineNumbers/>
      <w:tabs>
        <w:tab w:val="center" w:pos="4819"/>
        <w:tab w:val="right" w:pos="9638"/>
      </w:tabs>
    </w:p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qFormat/>
    <w:pPr>
      <w:spacing w:before="3628" w:after="7313"/>
      <w:jc w:val="center"/>
    </w:pPr>
    <w:rPr>
      <w:b/>
      <w:bCs/>
      <w:sz w:val="96"/>
      <w:szCs w:val="96"/>
    </w:rPr>
  </w:style>
  <w:style w:type="paragraph" w:customStyle="1" w:styleId="Obsahtabulky">
    <w:name w:val="Obsah tabulky"/>
    <w:basedOn w:val="Normln"/>
    <w:qFormat/>
    <w:pPr>
      <w:suppressLineNumbers/>
    </w:pPr>
  </w:style>
  <w:style w:type="paragraph" w:customStyle="1" w:styleId="razitko">
    <w:name w:val="razitko"/>
    <w:basedOn w:val="Obsahtabulky"/>
    <w:qFormat/>
    <w:pPr>
      <w:jc w:val="center"/>
    </w:pPr>
  </w:style>
  <w:style w:type="paragraph" w:customStyle="1" w:styleId="definice">
    <w:name w:val="definice"/>
    <w:basedOn w:val="Normln"/>
    <w:qFormat/>
    <w:rPr>
      <w:b/>
    </w:rPr>
  </w:style>
  <w:style w:type="paragraph" w:customStyle="1" w:styleId="vysvetlen">
    <w:name w:val="vysvetlení"/>
    <w:basedOn w:val="definice"/>
    <w:qFormat/>
  </w:style>
  <w:style w:type="paragraph" w:styleId="Zkladntextodsazen">
    <w:name w:val="Body Text Indent"/>
    <w:basedOn w:val="Zkladntext"/>
    <w:pPr>
      <w:spacing w:after="57"/>
      <w:ind w:left="283"/>
    </w:pPr>
  </w:style>
  <w:style w:type="paragraph" w:customStyle="1" w:styleId="Zpat2">
    <w:name w:val="Zápatí2"/>
    <w:basedOn w:val="Zpat"/>
    <w:qFormat/>
    <w:pPr>
      <w:pBdr>
        <w:top w:val="single" w:sz="2" w:space="1" w:color="000000"/>
      </w:pBdr>
      <w:jc w:val="center"/>
    </w:pPr>
    <w:rPr>
      <w:sz w:val="22"/>
    </w:rPr>
  </w:style>
  <w:style w:type="paragraph" w:customStyle="1" w:styleId="Nadpistabulky">
    <w:name w:val="Nadpis tabulky"/>
    <w:basedOn w:val="Obsahtabulky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0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dvi\AppData\Local\Temp\Temp305b82b0-baa7-4d79-a9c0-7f3d3837c9ec_&#353;ablona%20technick&#233;%20zpr&#225;vy.zip\sablona-referat-dil.dotx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sablona-referat-dil.dotx</Template>
  <TotalTime>90</TotalTime>
  <Pages>5</Pages>
  <Words>348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Karolína Ledvinková</dc:creator>
  <dc:description/>
  <cp:lastModifiedBy>Ledvinková Karolína</cp:lastModifiedBy>
  <cp:revision>9</cp:revision>
  <cp:lastPrinted>2024-01-10T21:39:00Z</cp:lastPrinted>
  <dcterms:created xsi:type="dcterms:W3CDTF">2024-01-23T11:24:00Z</dcterms:created>
  <dcterms:modified xsi:type="dcterms:W3CDTF">2024-01-24T20:59:00Z</dcterms:modified>
  <dc:language>cs-CZ</dc:language>
</cp:coreProperties>
</file>